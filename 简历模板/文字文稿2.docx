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246380</wp:posOffset>
                </wp:positionH>
                <wp:positionV relativeFrom="paragraph">
                  <wp:posOffset>165100</wp:posOffset>
                </wp:positionV>
                <wp:extent cx="7080250" cy="10285095"/>
                <wp:effectExtent l="13970" t="0" r="22860" b="17145"/>
                <wp:wrapNone/>
                <wp:docPr id="71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9988" cy="10284978"/>
                          <a:chOff x="0" y="0"/>
                          <a:chExt cx="7079988" cy="10284978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96978"/>
                            <a:ext cx="7079988" cy="10188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文本框 3"/>
                        <wps:cNvSpPr txBox="1"/>
                        <wps:spPr>
                          <a:xfrm>
                            <a:off x="1941893" y="660464"/>
                            <a:ext cx="4564380" cy="599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800" w:lineRule="exact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161714"/>
                                  <w:kern w:val="24"/>
                                  <w:position w:val="1"/>
                                  <w:sz w:val="56"/>
                                  <w:szCs w:val="56"/>
                                </w:rPr>
                                <w:t xml:space="preserve">沈梦溪    </w:t>
                              </w: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color w:val="161714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求职意向：新媒体运营/产品运营岗位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4" name="组合 4"/>
                        <wpg:cNvGrpSpPr/>
                        <wpg:grpSpPr>
                          <a:xfrm>
                            <a:off x="1941893" y="1326432"/>
                            <a:ext cx="4730607" cy="487680"/>
                            <a:chOff x="1941893" y="1326432"/>
                            <a:chExt cx="4730607" cy="487680"/>
                          </a:xfrm>
                        </wpg:grpSpPr>
                        <wps:wsp>
                          <wps:cNvPr id="34" name="文本框 42"/>
                          <wps:cNvSpPr txBox="1"/>
                          <wps:spPr>
                            <a:xfrm>
                              <a:off x="1941893" y="1326432"/>
                              <a:ext cx="1172845" cy="4876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姓名：沈梦溪</w:t>
                                </w:r>
                              </w:p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现居：深圳市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5" name="文本框 42"/>
                          <wps:cNvSpPr txBox="1"/>
                          <wps:spPr>
                            <a:xfrm>
                              <a:off x="3349025" y="1326432"/>
                              <a:ext cx="1703705" cy="4876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出生年月：1995. 7.9</w:t>
                                </w:r>
                              </w:p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意向城市：深圳北京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6" name="文本框 7"/>
                          <wps:cNvSpPr txBox="1"/>
                          <wps:spPr>
                            <a:xfrm>
                              <a:off x="5154271" y="1326432"/>
                              <a:ext cx="1518229" cy="48767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电话：152  7070 7070</w:t>
                                </w:r>
                              </w:p>
                              <w:p>
                                <w:pPr>
                                  <w:pStyle w:val="2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 w:hAnsi="等线" w:asciiTheme="minorHAnsi" w:eastAsiaTheme="minorEastAsia" w:cstheme="minorBidi"/>
                                    <w:color w:val="262626" w:themeColor="text1" w:themeTint="D9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邮箱：docer@cv.com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  <wpg:grpSp>
                        <wpg:cNvPr id="5" name="组合 5"/>
                        <wpg:cNvGrpSpPr/>
                        <wpg:grpSpPr>
                          <a:xfrm>
                            <a:off x="246637" y="2175223"/>
                            <a:ext cx="6675165" cy="7037923"/>
                            <a:chOff x="246637" y="2175223"/>
                            <a:chExt cx="6675165" cy="7037923"/>
                          </a:xfrm>
                          <a:solidFill>
                            <a:sysClr val="window" lastClr="FFFFFF"/>
                          </a:solidFill>
                        </wpg:grpSpPr>
                        <wps:wsp>
                          <wps:cNvPr id="30" name="矩形 30"/>
                          <wps:cNvSpPr/>
                          <wps:spPr>
                            <a:xfrm>
                              <a:off x="246637" y="8900762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1" name="矩形 31"/>
                          <wps:cNvSpPr/>
                          <wps:spPr>
                            <a:xfrm>
                              <a:off x="246637" y="3888248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2" name="矩形 32"/>
                          <wps:cNvSpPr/>
                          <wps:spPr>
                            <a:xfrm>
                              <a:off x="246637" y="7230966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3" name="矩形 33"/>
                          <wps:cNvSpPr/>
                          <wps:spPr>
                            <a:xfrm>
                              <a:off x="246637" y="2175223"/>
                              <a:ext cx="6675165" cy="312384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6" name="矩形 6"/>
                        <wps:cNvSpPr/>
                        <wps:spPr>
                          <a:xfrm>
                            <a:off x="158176" y="9329434"/>
                            <a:ext cx="6763385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本人乐观向上，兴趣广泛，适应能力强，勤奋好学，脚踏实地，认真负责，坚韧不拔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824987" y="4336365"/>
                            <a:ext cx="5096510" cy="2301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 xml:space="preserve">就职公司：深圳光子工作室                                                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1、负责公司网站的SEO，SEM，制定搜索引擎优化策略，对SEO，SEM效果负责;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2、制定SEO，SEM策略，与产品、设计等部门协同工作按时保证质量完成SEO项目;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  <w:rPr>
                                  <w:rFonts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3、结合流量统计工具制作分析报告并提出问题，以支持网站流量不断攀升。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 xml:space="preserve">所在组织：诚毅学院记者团                                                 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1、负责有关学科的稿件审读，对文稿质量作出评价，写出审读和处理意见；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2、对经审读决定拟采用的稿件写出推荐意见，向编辑部定稿会议推荐；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3、对定用稿件进行加工修改，确保文稿编辑质量符合编辑规范要求。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58151" y="4335929"/>
                            <a:ext cx="1398905" cy="192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>2018.08-2019.02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运营部实习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>2017.08-2018.02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编辑部干事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158176" y="7700070"/>
                            <a:ext cx="131572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技能证书：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活动荣誉：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奖学金类：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825083" y="7700070"/>
                            <a:ext cx="509651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CET4、CET6、计算机MS office二级证书、普通话二级甲等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大学生记者团优秀新生代表、2018年优秀学生记者、2017年学习标兵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2016年国家级一等奖学金、2017年学院级一等奖学金、院校二类创业奖金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825083" y="2609779"/>
                            <a:ext cx="5096510" cy="85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>毕业院校：厦门集美大学诚毅学院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主修课程：计算机网络原理、电子商务概论、网络营销实务、网站推广、电子商务客户服务、电子商务网站建设与维护、国际贸易概论、电商实务、消费心理学等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58175" y="2618329"/>
                            <a:ext cx="1398905" cy="624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12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222A35"/>
                                  <w:kern w:val="24"/>
                                  <w:sz w:val="21"/>
                                  <w:szCs w:val="21"/>
                                </w:rPr>
                                <w:t>2015.09-2019.07</w:t>
                              </w:r>
                            </w:p>
                            <w:p>
                              <w:pPr>
                                <w:pStyle w:val="2"/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before="0" w:beforeAutospacing="0" w:after="0" w:afterAutospacing="0" w:line="360" w:lineRule="exact"/>
                                <w:textAlignment w:val="baseline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04040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rgbClr w14:val="404040">
                                        <w14:lumMod w14:val="75000"/>
                                        <w14:lumOff w14:val="25000"/>
                                      </w14:srgbClr>
                                    </w14:solidFill>
                                  </w14:textFill>
                                </w:rPr>
                                <w:t>电子商务 / 本科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13" name="组合 13"/>
                        <wpg:cNvGrpSpPr/>
                        <wpg:grpSpPr>
                          <a:xfrm>
                            <a:off x="246637" y="2369680"/>
                            <a:ext cx="6675165" cy="6725539"/>
                            <a:chOff x="246637" y="2369680"/>
                            <a:chExt cx="6675165" cy="6725539"/>
                          </a:xfrm>
                        </wpg:grpSpPr>
                        <wps:wsp>
                          <wps:cNvPr id="26" name="直接连接符 26"/>
                          <wps:cNvCnPr>
                            <a:endCxn id="33" idx="3"/>
                          </wps:cNvCnPr>
                          <wps:spPr>
                            <a:xfrm>
                              <a:off x="246637" y="2369680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7" name="直接连接符 27"/>
                          <wps:cNvCnPr>
                            <a:endCxn id="31" idx="3"/>
                          </wps:cNvCnPr>
                          <wps:spPr>
                            <a:xfrm>
                              <a:off x="246637" y="4082705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8" name="直接连接符 28"/>
                          <wps:cNvCnPr>
                            <a:endCxn id="32" idx="3"/>
                          </wps:cNvCnPr>
                          <wps:spPr>
                            <a:xfrm>
                              <a:off x="246637" y="7425423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9" name="直接连接符 29"/>
                          <wps:cNvCnPr>
                            <a:endCxn id="30" idx="3"/>
                          </wps:cNvCnPr>
                          <wps:spPr>
                            <a:xfrm>
                              <a:off x="246637" y="9095219"/>
                              <a:ext cx="6675165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>
                                  <a:lumMod val="75000"/>
                                  <a:lumOff val="2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4" name="矩形 1"/>
                        <wps:cNvSpPr/>
                        <wps:spPr>
                          <a:xfrm>
                            <a:off x="3011889" y="2251073"/>
                            <a:ext cx="1150300" cy="2520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75000"/>
                                <a:lumOff val="2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矩形 46"/>
                        <wps:cNvSpPr/>
                        <wps:spPr>
                          <a:xfrm>
                            <a:off x="3011889" y="3959638"/>
                            <a:ext cx="1150300" cy="2520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75000"/>
                                <a:lumOff val="2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6" name="矩形 47"/>
                        <wps:cNvSpPr/>
                        <wps:spPr>
                          <a:xfrm>
                            <a:off x="3011889" y="7302598"/>
                            <a:ext cx="1150300" cy="2520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75000"/>
                                <a:lumOff val="2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矩形 48"/>
                        <wps:cNvSpPr/>
                        <wps:spPr>
                          <a:xfrm>
                            <a:off x="3011889" y="8974893"/>
                            <a:ext cx="1150300" cy="25200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75000"/>
                                <a:lumOff val="2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g:grpSp>
                        <wpg:cNvPr id="18" name="组合 18"/>
                        <wpg:cNvGrpSpPr/>
                        <wpg:grpSpPr>
                          <a:xfrm>
                            <a:off x="3114958" y="2227307"/>
                            <a:ext cx="975157" cy="7012730"/>
                            <a:chOff x="3114958" y="2227307"/>
                            <a:chExt cx="1100281" cy="7012730"/>
                          </a:xfrm>
                          <a:noFill/>
                        </wpg:grpSpPr>
                        <wps:wsp>
                          <wps:cNvPr id="22" name="矩形 22"/>
                          <wps:cNvSpPr/>
                          <wps:spPr>
                            <a:xfrm>
                              <a:off x="3114959" y="8951112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hint="eastAsia" w:ascii="方正清刻本悦宋简体" w:eastAsia="方正清刻本悦宋简体" w:cstheme="minorBidi"/>
                                    <w:color w:val="262626" w:themeColor="text1" w:themeTint="D9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3" name="矩形 23"/>
                          <wps:cNvSpPr/>
                          <wps:spPr>
                            <a:xfrm>
                              <a:off x="3114958" y="3942768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hint="eastAsia" w:ascii="方正清刻本悦宋简体" w:eastAsia="方正清刻本悦宋简体" w:cstheme="minorBidi"/>
                                    <w:color w:val="262626" w:themeColor="text1" w:themeTint="D9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4" name="矩形 24"/>
                          <wps:cNvSpPr/>
                          <wps:spPr>
                            <a:xfrm>
                              <a:off x="3114958" y="7276084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hint="eastAsia" w:ascii="方正清刻本悦宋简体" w:eastAsia="方正清刻本悦宋简体" w:cstheme="minorBidi"/>
                                    <w:color w:val="262626" w:themeColor="text1" w:themeTint="D9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荣誉奖励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5" name="矩形 25"/>
                          <wps:cNvSpPr/>
                          <wps:spPr>
                            <a:xfrm>
                              <a:off x="3114959" y="2227307"/>
                              <a:ext cx="1100280" cy="28892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20" w:lineRule="exact"/>
                                  <w:jc w:val="distribute"/>
                                </w:pPr>
                                <w:r>
                                  <w:rPr>
                                    <w:rFonts w:hint="eastAsia" w:ascii="方正清刻本悦宋简体" w:eastAsia="方正清刻本悦宋简体" w:cstheme="minorBidi"/>
                                    <w:color w:val="262626" w:themeColor="text1" w:themeTint="D9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19" name="矩形 19"/>
                        <wps:cNvSpPr/>
                        <wps:spPr>
                          <a:xfrm>
                            <a:off x="0" y="71390"/>
                            <a:ext cx="7079988" cy="517717"/>
                          </a:xfrm>
                          <a:prstGeom prst="rect">
                            <a:avLst/>
                          </a:prstGeom>
                          <a:solidFill>
                            <a:srgbClr val="71808F"/>
                          </a:solidFill>
                          <a:ln w="28575" cap="flat" cmpd="sng" algn="ctr">
                            <a:solidFill>
                              <a:srgbClr val="71808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0739" r="13305" b="15130"/>
                          <a:stretch>
                            <a:fillRect/>
                          </a:stretch>
                        </pic:blipFill>
                        <pic:spPr>
                          <a:xfrm>
                            <a:off x="246637" y="318516"/>
                            <a:ext cx="1256900" cy="1675867"/>
                          </a:xfrm>
                          <a:prstGeom prst="rect">
                            <a:avLst/>
                          </a:prstGeom>
                          <a:ln w="57150" cmpd="dbl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1" name="文本框 69"/>
                        <wps:cNvSpPr txBox="1"/>
                        <wps:spPr>
                          <a:xfrm>
                            <a:off x="1941893" y="0"/>
                            <a:ext cx="4564380" cy="599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800" w:lineRule="exact"/>
                                <w:jc w:val="distribute"/>
                              </w:pPr>
                              <w:r>
                                <w:rPr>
                                  <w:rFonts w:hint="eastAsia" w:ascii="方正清刻本悦宋简体" w:eastAsia="方正清刻本悦宋简体" w:cstheme="minorBidi"/>
                                  <w:i/>
                                  <w:iCs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0" o:spid="_x0000_s1026" o:spt="203" style="position:absolute;left:0pt;margin-left:19.4pt;margin-top:13pt;height:809.85pt;width:557.5pt;z-index:251659264;mso-width-relative:page;mso-height-relative:page;" coordsize="7079988,10284978" o:gfxdata="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">
                <o:lock v:ext="edit" aspectratio="f"/>
                <v:rect id="_x0000_s1026" o:spid="_x0000_s1026" o:spt="1" style="position:absolute;left:0;top:96978;height:10188000;width:7079988;v-text-anchor:middle;" fillcolor="#FFFFFF" filled="t" stroked="t" coordsize="21600,21600" o:gfxdata="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K7R+8AAAA&#10;2gAAAA8AAAAAAAAAAQAgAAAAIgAAAGRycy9kb3ducmV2LnhtbFBLAQIUABQAAAAIAIdO4kAzLwWe&#10;OwAAADkAAAAQAAAAAAAAAAEAIAAAAAsBAABkcnMvc2hhcGV4bWwueG1sUEsFBgAAAAAGAAYAWwEA&#10;ALUDAAAAAA==&#10;">
                  <v:fill on="t" focussize="0,0"/>
                  <v:stroke weight="2.25pt" color="#D9D9D9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1941893;top:660464;height:599440;width:456438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800" w:lineRule="exact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color w:val="161714"/>
                            <w:kern w:val="24"/>
                            <w:position w:val="1"/>
                            <w:sz w:val="56"/>
                            <w:szCs w:val="56"/>
                          </w:rPr>
                          <w:t xml:space="preserve">沈梦溪    </w:t>
                        </w:r>
                        <w:r>
                          <w:rPr>
                            <w:rFonts w:hint="eastAsia" w:ascii="方正清刻本悦宋简体" w:eastAsia="方正清刻本悦宋简体" w:cstheme="minorBidi"/>
                            <w:color w:val="161714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求职意向：新媒体运营/产品运营岗位</w:t>
                        </w:r>
                      </w:p>
                    </w:txbxContent>
                  </v:textbox>
                </v:shape>
                <v:group id="_x0000_s1026" o:spid="_x0000_s1026" o:spt="203" style="position:absolute;left:1941893;top:1326432;height:487680;width:4730607;" coordorigin="1941893,1326432" coordsize="4730607,48768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42" o:spid="_x0000_s1026" o:spt="202" type="#_x0000_t202" style="position:absolute;left:1941893;top:1326432;height:487680;width:1172845;" filled="f" stroked="f" coordsize="21600,21600" o:gfxdata="UEsDBAoAAAAAAIdO4kAAAAAAAAAAAAAAAAAEAAAAZHJzL1BLAwQUAAAACACHTuJA4T5uVL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eF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+bl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姓名：沈梦溪</w:t>
                          </w:r>
                        </w:p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现居：深圳市</w:t>
                          </w:r>
                        </w:p>
                      </w:txbxContent>
                    </v:textbox>
                  </v:shape>
                  <v:shape id="文本框 42" o:spid="_x0000_s1026" o:spt="202" type="#_x0000_t202" style="position:absolute;left:3349025;top:1326432;height:487680;width:1703705;" filled="f" stroked="f" coordsize="21600,21600" o:gfxdata="UEsDBAoAAAAAAIdO4kAAAAAAAAAAAAAAAAAEAAAAZHJzL1BLAwQUAAAACACHTuJAjnLLz7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LLz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出生年月：1995. 7.9</w:t>
                          </w:r>
                        </w:p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意向城市：深圳北京</w:t>
                          </w:r>
                        </w:p>
                      </w:txbxContent>
                    </v:textbox>
                  </v:shape>
                  <v:shape id="文本框 7" o:spid="_x0000_s1026" o:spt="202" type="#_x0000_t202" style="position:absolute;left:5154271;top:1326432;height:487674;width:1518229;" filled="f" stroked="f" coordsize="21600,21600" o:gfxdata="UEsDBAoAAAAAAIdO4kAAAAAAAAAAAAAAAAAEAAAAZHJzL1BLAwQUAAAACACHTuJAfqBVuLsAAADb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BVu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电话：152  7070 7070</w:t>
                          </w:r>
                        </w:p>
                        <w:p>
                          <w:pPr>
                            <w:pStyle w:val="2"/>
                            <w:spacing w:before="0" w:beforeAutospacing="0" w:after="0" w:afterAutospacing="0"/>
                          </w:pPr>
                          <w:r>
                            <w:rPr>
                              <w:rFonts w:hint="eastAsia" w:hAnsi="等线" w:asciiTheme="minorHAnsi" w:eastAsiaTheme="minorEastAsia" w:cstheme="minorBidi"/>
                              <w:color w:val="262626" w:themeColor="text1" w:themeTint="D9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邮箱：docer@cv.com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246637;top:2175223;height:7037923;width:6675165;" coordorigin="246637,2175223" coordsize="6675165,7037923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246637;top:8900762;height:312384;width:6675165;v-text-anchor:middle;" filled="t" stroked="f" coordsize="21600,21600" o:gfxdata="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teur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46637;top:3888248;height:312384;width:6675165;v-text-anchor:middle;" filled="t" stroked="f" coordsize="21600,21600" o:gfxdata="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PlOM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46637;top:7230966;height:312384;width:6675165;v-text-anchor:middle;" filled="t" stroked="f" coordsize="21600,21600" o:gfxdata="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CvQR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46637;top:2175223;height:312384;width:6675165;v-text-anchor:middle;" filled="t" stroked="f" coordsize="21600,21600" o:gfxdata="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2d13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rect id="_x0000_s1026" o:spid="_x0000_s1026" o:spt="1" style="position:absolute;left:158176;top:9329434;height:777240;width:6763385;" filled="f" stroked="f" coordsize="21600,21600" o:gfxdata="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GJ3+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本人乐观向上，兴趣广泛，适应能力强，勤奋好学，脚踏实地，认真负责，坚韧不拔，吃苦耐劳，勇于迎接新挑战！为人诚实可信，个性随和，有良好的亲和力；充满热情、乐观的心态使我的心理承受能力较强；善于与人沟通，能积极有效地建立沟通渠道，协调内外部关系；能灵活适应不同环境，有良好的团队协作精神。</w:t>
                        </w:r>
                      </w:p>
                    </w:txbxContent>
                  </v:textbox>
                </v:rect>
                <v:rect id="Rectangle 3" o:spid="_x0000_s1026" o:spt="1" style="position:absolute;left:1824987;top:4336365;height:2301240;width:5096510;" filled="f" stroked="f" coordsize="21600,21600" o:gfxdata="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UOGW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 xml:space="preserve">就职公司：深圳光子工作室                                                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1、负责公司网站的SEO，SEM，制定搜索引擎优化策略，对SEO，SEM效果负责;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2、制定SEO，SEM策略，与产品、设计等部门协同工作按时保证质量完成SEO项目;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  <w:rPr>
                            <w:rFonts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3、结合流量统计工具制作分析报告并提出问题，以支持网站流量不断攀升。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 xml:space="preserve">所在组织：诚毅学院记者团                                                 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1、负责有关学科的稿件审读，对文稿质量作出评价，写出审读和处理意见；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2、对经审读决定拟采用的稿件写出推荐意见，向编辑部定稿会议推荐；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3、对定用稿件进行加工修改，确保文稿编辑质量符合编辑规范要求。</w:t>
                        </w:r>
                      </w:p>
                    </w:txbxContent>
                  </v:textbox>
                </v:rect>
                <v:rect id="Rectangle 3" o:spid="_x0000_s1026" o:spt="1" style="position:absolute;left:158151;top:4335929;height:1920240;width:1398905;" filled="f" stroked="f" coordsize="21600,21600" o:gfxdata="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fLrBe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>2018.08-2019.02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运营部实习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>2017.08-2018.02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编辑部干事</w:t>
                        </w:r>
                      </w:p>
                    </w:txbxContent>
                  </v:textbox>
                </v:rect>
                <v:rect id="_x0000_s1026" o:spid="_x0000_s1026" o:spt="1" style="position:absolute;left:158176;top:7700070;height:777240;width:1315720;" filled="f" stroked="f" coordsize="21600,21600" o:gfxdata="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HCYy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技能证书：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活动荣誉：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奖学金类：</w:t>
                        </w:r>
                      </w:p>
                    </w:txbxContent>
                  </v:textbox>
                </v:rect>
                <v:rect id="_x0000_s1026" o:spid="_x0000_s1026" o:spt="1" style="position:absolute;left:1825083;top:7700070;height:777240;width:5096510;" filled="f" stroked="f" coordsize="21600,21600" o:gfxdata="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7tqh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CET4、CET6、计算机MS office二级证书、普通话二级甲等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大学生记者团优秀新生代表、2018年优秀学生记者、2017年学习标兵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2016年国家级一等奖学金、2017年学院级一等奖学金、院校二类创业奖金</w:t>
                        </w:r>
                      </w:p>
                    </w:txbxContent>
                  </v:textbox>
                </v:rect>
                <v:rect id="_x0000_s1026" o:spid="_x0000_s1026" o:spt="1" style="position:absolute;left:1825083;top:2609779;height:853440;width:5096510;" filled="f" stroked="f" coordsize="21600,21600" o:gfxdata="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PfP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>毕业院校：厦门集美大学诚毅学院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jc w:val="both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主修课程：计算机网络原理、电子商务概论、网络营销实务、网站推广、电子商务客户服务、电子商务网站建设与维护、国际贸易概论、电商实务、消费心理学等</w:t>
                        </w:r>
                      </w:p>
                    </w:txbxContent>
                  </v:textbox>
                </v:rect>
                <v:rect id="Rectangle 3" o:spid="_x0000_s1026" o:spt="1" style="position:absolute;left:158175;top:2618329;height:624840;width:1398905;" filled="f" stroked="f" coordsize="21600,21600" o:gfxdata="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lUW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12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222A35"/>
                            <w:kern w:val="24"/>
                            <w:sz w:val="21"/>
                            <w:szCs w:val="21"/>
                          </w:rPr>
                          <w:t>2015.09-2019.07</w:t>
                        </w:r>
                      </w:p>
                      <w:p>
                        <w:pPr>
                          <w:pStyle w:val="2"/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before="0" w:beforeAutospacing="0" w:after="0" w:afterAutospacing="0" w:line="360" w:lineRule="exact"/>
                          <w:textAlignment w:val="baseline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04040"/>
                            <w:kern w:val="24"/>
                            <w:sz w:val="21"/>
                            <w:szCs w:val="21"/>
                            <w14:textFill>
                              <w14:solidFill>
                                <w14:srgbClr w14:val="404040">
                                  <w14:lumMod w14:val="75000"/>
                                  <w14:lumOff w14:val="25000"/>
                                </w14:srgbClr>
                              </w14:solidFill>
                            </w14:textFill>
                          </w:rPr>
                          <w:t>电子商务 / 本科</w:t>
                        </w:r>
                      </w:p>
                    </w:txbxContent>
                  </v:textbox>
                </v:rect>
                <v:group id="_x0000_s1026" o:spid="_x0000_s1026" o:spt="203" style="position:absolute;left:246637;top:2369680;height:6725539;width:6675165;" coordorigin="246637,2369680" coordsize="6675165,6725539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246637;top:2369680;height:0;width:6675165;" filled="f" stroked="t" coordsize="21600,21600" o:gfxdata="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b6UW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04040" miterlimit="8" joinstyle="miter"/>
                    <v:imagedata o:title=""/>
                    <o:lock v:ext="edit" aspectratio="f"/>
                  </v:line>
                  <v:line id="_x0000_s1026" o:spid="_x0000_s1026" o:spt="20" style="position:absolute;left:246637;top:4082705;height:0;width:6675165;" filled="f" stroked="t" coordsize="21600,21600" o:gfxdata="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XTN6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04040" miterlimit="8" joinstyle="miter"/>
                    <v:imagedata o:title=""/>
                    <o:lock v:ext="edit" aspectratio="f"/>
                  </v:line>
                  <v:line id="_x0000_s1026" o:spid="_x0000_s1026" o:spt="20" style="position:absolute;left:246637;top:7425423;height:0;width:6675165;" filled="f" stroked="t" coordsize="21600,21600" o:gfxdata="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EjYrL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pt" color="#404040" miterlimit="8" joinstyle="miter"/>
                    <v:imagedata o:title=""/>
                    <o:lock v:ext="edit" aspectratio="f"/>
                  </v:line>
                  <v:line id="_x0000_s1026" o:spid="_x0000_s1026" o:spt="20" style="position:absolute;left:246637;top:9095219;height:0;width:6675165;" filled="f" stroked="t" coordsize="21600,21600" o:gfxdata="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EfTe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404040" miterlimit="8" joinstyle="miter"/>
                    <v:imagedata o:title=""/>
                    <o:lock v:ext="edit" aspectratio="f"/>
                  </v:line>
                </v:group>
                <v:roundrect id="矩形 1" o:spid="_x0000_s1026" o:spt="2" style="position:absolute;left:3011889;top:2251073;height:252000;width:1150300;v-text-anchor:middle;" fillcolor="#FFFFFF" filled="t" stroked="t" coordsize="21600,21600" arcsize="0.166666666666667" o:gfxdata="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BJXLL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04040" miterlimit="8" joinstyle="miter"/>
                  <v:imagedata o:title=""/>
                  <o:lock v:ext="edit" aspectratio="f"/>
                </v:roundrect>
                <v:roundrect id="矩形 46" o:spid="_x0000_s1026" o:spt="2" style="position:absolute;left:3011889;top:3959638;height:252000;width:1150300;v-text-anchor:middle;" fillcolor="#FFFFFF" filled="t" stroked="t" coordsize="21600,21600" arcsize="0.166666666666667" o:gfxdata="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17yt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04040" miterlimit="8" joinstyle="miter"/>
                  <v:imagedata o:title=""/>
                  <o:lock v:ext="edit" aspectratio="f"/>
                </v:roundrect>
                <v:roundrect id="矩形 47" o:spid="_x0000_s1026" o:spt="2" style="position:absolute;left:3011889;top:7302598;height:252000;width:1150300;v-text-anchor:middle;" fillcolor="#FFFFFF" filled="t" stroked="t" coordsize="21600,21600" arcsize="0.166666666666667" o:gfxdata="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LjGzAtwAAANs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404040" miterlimit="8" joinstyle="miter"/>
                  <v:imagedata o:title=""/>
                  <o:lock v:ext="edit" aspectratio="f"/>
                </v:roundrect>
                <v:roundrect id="矩形 48" o:spid="_x0000_s1026" o:spt="2" style="position:absolute;left:3011889;top:8974893;height:252000;width:1150300;v-text-anchor:middle;" fillcolor="#FFFFFF" filled="t" stroked="t" coordsize="21600,21600" arcsize="0.166666666666667" o:gfxdata="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kwMlbtwAAANs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404040" miterlimit="8" joinstyle="miter"/>
                  <v:imagedata o:title=""/>
                  <o:lock v:ext="edit" aspectratio="f"/>
                </v:roundrect>
                <v:group id="_x0000_s1026" o:spid="_x0000_s1026" o:spt="203" style="position:absolute;left:3114958;top:2227307;height:7012730;width:975157;" coordorigin="3114958,2227307" coordsize="1100281,7012730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3114959;top:8951112;height:288925;width:1100280;v-text-anchor:middle;" filled="t" stroked="f" coordsize="21600,21600" o:gfxdata="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JGm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hint="eastAsia" w:ascii="方正清刻本悦宋简体" w:eastAsia="方正清刻本悦宋简体" w:cstheme="minorBidi"/>
                              <w:color w:val="262626" w:themeColor="text1" w:themeTint="D9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rect>
                  <v:rect id="_x0000_s1026" o:spid="_x0000_s1026" o:spt="1" style="position:absolute;left:3114958;top:3942768;height:288925;width:1100280;v-text-anchor:middle;" filled="t" stroked="f" coordsize="21600,21600" o:gfxdata="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r7jA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hint="eastAsia" w:ascii="方正清刻本悦宋简体" w:eastAsia="方正清刻本悦宋简体" w:cstheme="minorBidi"/>
                              <w:color w:val="262626" w:themeColor="text1" w:themeTint="D9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工作经历</w:t>
                          </w:r>
                        </w:p>
                      </w:txbxContent>
                    </v:textbox>
                  </v:rect>
                  <v:rect id="_x0000_s1026" o:spid="_x0000_s1026" o:spt="1" style="position:absolute;left:3114958;top:7276084;height:288925;width:1100280;v-text-anchor:middle;" filled="t" stroked="f" coordsize="21600,21600" o:gfxdata="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Vd7d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hint="eastAsia" w:ascii="方正清刻本悦宋简体" w:eastAsia="方正清刻本悦宋简体" w:cstheme="minorBidi"/>
                              <w:color w:val="262626" w:themeColor="text1" w:themeTint="D9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荣誉奖励</w:t>
                          </w:r>
                        </w:p>
                      </w:txbxContent>
                    </v:textbox>
                  </v:rect>
                  <v:rect id="_x0000_s1026" o:spid="_x0000_s1026" o:spt="1" style="position:absolute;left:3114959;top:2227307;height:288925;width:1100280;v-text-anchor:middle;" filled="t" stroked="f" coordsize="21600,21600" o:gfxdata="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ve7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spacing w:before="0" w:beforeAutospacing="0" w:after="0" w:afterAutospacing="0" w:line="320" w:lineRule="exact"/>
                            <w:jc w:val="distribute"/>
                          </w:pPr>
                          <w:r>
                            <w:rPr>
                              <w:rFonts w:hint="eastAsia" w:ascii="方正清刻本悦宋简体" w:eastAsia="方正清刻本悦宋简体" w:cstheme="minorBidi"/>
                              <w:color w:val="262626" w:themeColor="text1" w:themeTint="D9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rect>
                </v:group>
                <v:rect id="_x0000_s1026" o:spid="_x0000_s1026" o:spt="1" style="position:absolute;left:0;top:71390;height:517717;width:7079988;v-text-anchor:middle;" fillcolor="#71808F" filled="t" stroked="t" coordsize="21600,21600" o:gfxdata="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aJSrsAAADb&#10;AAAADwAAAAAAAAABACAAAAAiAAAAZHJzL2Rvd25yZXYueG1sUEsBAhQAFAAAAAgAh07iQDMvBZ47&#10;AAAAOQAAABAAAAAAAAAAAQAgAAAACgEAAGRycy9zaGFwZXhtbC54bWxQSwUGAAAAAAYABgBbAQAA&#10;tAMAAAAA&#10;">
                  <v:fill on="t" focussize="0,0"/>
                  <v:stroke weight="2.25pt" color="#71808F" miterlimit="8" joinstyle="miter"/>
                  <v:imagedata o:title=""/>
                  <o:lock v:ext="edit" aspectratio="f"/>
                </v:rect>
                <v:shape id="_x0000_s1026" o:spid="_x0000_s1026" o:spt="75" type="#_x0000_t75" style="position:absolute;left:246637;top:318516;height:1675867;width:1256900;" filled="f" o:preferrelative="t" stroked="f" coordsize="21600,21600" o:gfxdata="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P7FfItAAAANsAAAAPAAAA&#10;AAAAAAEAIAAAACIAAABkcnMvZG93bnJldi54bWxQSwECFAAUAAAACACHTuJAMy8FnjsAAAA5AAAA&#10;EAAAAAAAAAABACAAAAADAQAAZHJzL3NoYXBleG1sLnhtbFBLBQYAAAAABgAGAFsBAACtAwAAAAA=&#10;">
                  <v:fill on="f" focussize="0,0"/>
                  <v:stroke on="f" weight="4.5pt" linestyle="thinThin" miterlimit="8" joinstyle="miter"/>
                  <v:imagedata r:id="rId4" cropleft="7038f" cropright="8720f" cropbottom="9916f" o:title=""/>
                  <o:lock v:ext="edit" aspectratio="t"/>
                </v:shape>
                <v:shape id="文本框 69" o:spid="_x0000_s1026" o:spt="202" type="#_x0000_t202" style="position:absolute;left:1941893;top:0;height:599440;width:4564380;" filled="f" stroked="f" coordsize="21600,21600" o:gfxdata="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BbE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800" w:lineRule="exact"/>
                          <w:jc w:val="distribute"/>
                        </w:pPr>
                        <w:r>
                          <w:rPr>
                            <w:rFonts w:hint="eastAsia" w:ascii="方正清刻本悦宋简体" w:eastAsia="方正清刻本悦宋简体" w:cstheme="minorBidi"/>
                            <w:i/>
                            <w:iCs/>
                            <w:color w:val="FFFFFF" w:themeColor="background1"/>
                            <w:kern w:val="24"/>
                            <w:sz w:val="40"/>
                            <w:szCs w:val="40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PERSONAL RESUME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</w: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清刻本悦宋简体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560BC4"/>
    <w:rsid w:val="00151DAA"/>
    <w:rsid w:val="001622A3"/>
    <w:rsid w:val="00175012"/>
    <w:rsid w:val="00294B41"/>
    <w:rsid w:val="00303807"/>
    <w:rsid w:val="00312D83"/>
    <w:rsid w:val="00376017"/>
    <w:rsid w:val="00475A81"/>
    <w:rsid w:val="004B06EC"/>
    <w:rsid w:val="00582BF5"/>
    <w:rsid w:val="006C1C3C"/>
    <w:rsid w:val="00750E62"/>
    <w:rsid w:val="00755198"/>
    <w:rsid w:val="00875CC5"/>
    <w:rsid w:val="008C60F9"/>
    <w:rsid w:val="00923AD6"/>
    <w:rsid w:val="009C3B0E"/>
    <w:rsid w:val="00A73A12"/>
    <w:rsid w:val="00B278BD"/>
    <w:rsid w:val="00B54FDE"/>
    <w:rsid w:val="00C05BC2"/>
    <w:rsid w:val="00C06A50"/>
    <w:rsid w:val="00C31C84"/>
    <w:rsid w:val="00DA497E"/>
    <w:rsid w:val="00DC56BF"/>
    <w:rsid w:val="00DF61A7"/>
    <w:rsid w:val="00EF6D1A"/>
    <w:rsid w:val="6C56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f\AppData\Roaming\kingsoft\office6\templates\download\3800a75c-ddc9-ec18-4bfc-e0300227259e\&#31616;&#27905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简洁简历.docx</Template>
  <Pages>1</Pages>
  <Words>0</Words>
  <Characters>0</Characters>
  <Lines>1</Lines>
  <Paragraphs>1</Paragraphs>
  <TotalTime>0</TotalTime>
  <ScaleCrop>false</ScaleCrop>
  <LinksUpToDate>false</LinksUpToDate>
  <CharactersWithSpaces>2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2019-03-06T13:00:00Z</dcterms:created>
  <dc:creator>bubble</dc:creator>
  <cp:lastModifiedBy>bubble</cp:lastModifiedBy>
  <dcterms:modified xsi:type="dcterms:W3CDTF">2019-03-06T13:00:19Z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